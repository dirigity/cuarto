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3167" w:rsidRPr="003E5FE0" w:rsidRDefault="003E5FE0" w:rsidP="003E5FE0">
      <w:pPr>
        <w:pStyle w:val="Subttulo"/>
        <w:jc w:val="center"/>
        <w:rPr>
          <w:rFonts w:ascii="Arial" w:hAnsi="Arial" w:cs="Arial"/>
        </w:rPr>
      </w:pPr>
      <w:r w:rsidRPr="003E5FE0">
        <w:rPr>
          <w:rFonts w:ascii="Arial" w:hAnsi="Arial" w:cs="Arial"/>
        </w:rPr>
        <w:t>Trabajo Tema 6</w:t>
      </w:r>
      <w:r w:rsidR="006928C6">
        <w:rPr>
          <w:rFonts w:ascii="Arial" w:hAnsi="Arial" w:cs="Arial"/>
        </w:rPr>
        <w:t xml:space="preserve"> (4ºESO)</w:t>
      </w:r>
    </w:p>
    <w:p w:rsidR="003E5FE0" w:rsidRDefault="003E5FE0" w:rsidP="003E5FE0">
      <w:pPr>
        <w:pStyle w:val="Ttulo"/>
        <w:jc w:val="center"/>
        <w:rPr>
          <w:rFonts w:ascii="Arial" w:hAnsi="Arial" w:cs="Arial"/>
        </w:rPr>
      </w:pPr>
      <w:r w:rsidRPr="003E5FE0">
        <w:rPr>
          <w:rFonts w:ascii="Arial" w:hAnsi="Arial" w:cs="Arial"/>
        </w:rPr>
        <w:t xml:space="preserve">Música Tradicional </w:t>
      </w:r>
    </w:p>
    <w:p w:rsidR="009E3167" w:rsidRPr="003E5FE0" w:rsidRDefault="003E5FE0" w:rsidP="003E5FE0">
      <w:pPr>
        <w:pStyle w:val="Ttulo"/>
        <w:jc w:val="center"/>
        <w:rPr>
          <w:rFonts w:ascii="Arial" w:hAnsi="Arial" w:cs="Arial"/>
        </w:rPr>
      </w:pPr>
      <w:r w:rsidRPr="003E5FE0">
        <w:rPr>
          <w:rFonts w:ascii="Arial" w:hAnsi="Arial" w:cs="Arial"/>
        </w:rPr>
        <w:t>de Asia y Oceanía</w:t>
      </w:r>
    </w:p>
    <w:p w:rsidR="009E3167" w:rsidRPr="003E5FE0" w:rsidRDefault="003E5FE0">
      <w:pPr>
        <w:pStyle w:val="Autor"/>
        <w:rPr>
          <w:rFonts w:ascii="Arial" w:hAnsi="Arial" w:cs="Arial"/>
        </w:rPr>
      </w:pPr>
      <w:r w:rsidRPr="003E5FE0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805180</wp:posOffset>
            </wp:positionV>
            <wp:extent cx="5860415" cy="3637915"/>
            <wp:effectExtent l="165100" t="165100" r="159385" b="15938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2-20 a las 21.09.5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6379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5FE0">
        <w:rPr>
          <w:rFonts w:ascii="Arial" w:hAnsi="Arial" w:cs="Arial"/>
        </w:rPr>
        <w:t>Profesora: Helena Alonso</w:t>
      </w:r>
    </w:p>
    <w:p w:rsidR="009E3167" w:rsidRPr="003E5FE0" w:rsidRDefault="005E7FE2">
      <w:pPr>
        <w:rPr>
          <w:rFonts w:ascii="Arial" w:hAnsi="Arial" w:cs="Arial"/>
        </w:rPr>
      </w:pPr>
    </w:p>
    <w:p w:rsidR="003E5FE0" w:rsidRPr="003E5FE0" w:rsidRDefault="003E5FE0">
      <w:pPr>
        <w:pStyle w:val="Ttulo1"/>
        <w:rPr>
          <w:rFonts w:ascii="Arial" w:hAnsi="Arial" w:cs="Arial"/>
        </w:rPr>
        <w:sectPr w:rsidR="003E5FE0" w:rsidRPr="003E5FE0" w:rsidSect="006928C6">
          <w:footerReference w:type="default" r:id="rId8"/>
          <w:pgSz w:w="11907" w:h="16839"/>
          <w:pgMar w:top="1267" w:right="1339" w:bottom="1339" w:left="1339" w:header="720" w:footer="720" w:gutter="0"/>
          <w:cols w:space="720"/>
          <w:titlePg/>
          <w:docGrid w:linePitch="360"/>
        </w:sectPr>
      </w:pPr>
    </w:p>
    <w:p w:rsidR="009E3167" w:rsidRPr="003E5FE0" w:rsidRDefault="003E5FE0" w:rsidP="006928C6">
      <w:pPr>
        <w:pStyle w:val="Ttulo1"/>
        <w:pBdr>
          <w:bottom w:val="single" w:sz="4" w:space="1" w:color="auto"/>
        </w:pBdr>
        <w:jc w:val="center"/>
        <w:rPr>
          <w:rFonts w:ascii="Arial" w:hAnsi="Arial" w:cs="Arial"/>
        </w:rPr>
      </w:pPr>
      <w:r w:rsidRPr="003E5FE0">
        <w:rPr>
          <w:rFonts w:ascii="Arial" w:hAnsi="Arial" w:cs="Arial"/>
        </w:rPr>
        <w:t>Temas a desarrollar</w:t>
      </w:r>
    </w:p>
    <w:p w:rsidR="003E5FE0" w:rsidRPr="003E5FE0" w:rsidRDefault="003E5FE0" w:rsidP="006928C6">
      <w:pPr>
        <w:pStyle w:val="Prrafodelista"/>
        <w:numPr>
          <w:ilvl w:val="0"/>
          <w:numId w:val="17"/>
        </w:numPr>
        <w:jc w:val="center"/>
        <w:rPr>
          <w:rFonts w:ascii="Arial" w:hAnsi="Arial" w:cs="Arial"/>
          <w:sz w:val="32"/>
        </w:rPr>
      </w:pPr>
      <w:r w:rsidRPr="003E5FE0">
        <w:rPr>
          <w:rFonts w:ascii="Arial" w:hAnsi="Arial" w:cs="Arial"/>
          <w:sz w:val="32"/>
        </w:rPr>
        <w:t>Asia Occidental</w:t>
      </w:r>
    </w:p>
    <w:p w:rsidR="003E5FE0" w:rsidRPr="003E5FE0" w:rsidRDefault="003E5FE0" w:rsidP="006928C6">
      <w:pPr>
        <w:pStyle w:val="Prrafodelista"/>
        <w:numPr>
          <w:ilvl w:val="0"/>
          <w:numId w:val="17"/>
        </w:numPr>
        <w:jc w:val="center"/>
        <w:rPr>
          <w:rFonts w:ascii="Arial" w:hAnsi="Arial" w:cs="Arial"/>
          <w:sz w:val="32"/>
        </w:rPr>
      </w:pPr>
      <w:r w:rsidRPr="003E5FE0">
        <w:rPr>
          <w:rFonts w:ascii="Arial" w:hAnsi="Arial" w:cs="Arial"/>
          <w:sz w:val="32"/>
        </w:rPr>
        <w:t>Asia Central</w:t>
      </w:r>
    </w:p>
    <w:p w:rsidR="003E5FE0" w:rsidRPr="003E5FE0" w:rsidRDefault="003E5FE0" w:rsidP="006928C6">
      <w:pPr>
        <w:pStyle w:val="Prrafodelista"/>
        <w:numPr>
          <w:ilvl w:val="0"/>
          <w:numId w:val="17"/>
        </w:numPr>
        <w:jc w:val="center"/>
        <w:rPr>
          <w:rFonts w:ascii="Arial" w:hAnsi="Arial" w:cs="Arial"/>
          <w:sz w:val="32"/>
        </w:rPr>
      </w:pPr>
      <w:r w:rsidRPr="003E5FE0">
        <w:rPr>
          <w:rFonts w:ascii="Arial" w:hAnsi="Arial" w:cs="Arial"/>
          <w:sz w:val="32"/>
        </w:rPr>
        <w:t>Asia Meridional</w:t>
      </w:r>
    </w:p>
    <w:p w:rsidR="003E5FE0" w:rsidRPr="003E5FE0" w:rsidRDefault="003E5FE0" w:rsidP="006928C6">
      <w:pPr>
        <w:pStyle w:val="Prrafodelista"/>
        <w:numPr>
          <w:ilvl w:val="0"/>
          <w:numId w:val="17"/>
        </w:numPr>
        <w:jc w:val="center"/>
        <w:rPr>
          <w:rFonts w:ascii="Arial" w:hAnsi="Arial" w:cs="Arial"/>
          <w:sz w:val="32"/>
        </w:rPr>
      </w:pPr>
      <w:r w:rsidRPr="003E5FE0">
        <w:rPr>
          <w:rFonts w:ascii="Arial" w:hAnsi="Arial" w:cs="Arial"/>
          <w:sz w:val="32"/>
        </w:rPr>
        <w:t>Asia Oriental</w:t>
      </w:r>
    </w:p>
    <w:p w:rsidR="003E5FE0" w:rsidRPr="003E5FE0" w:rsidRDefault="003E5FE0" w:rsidP="006928C6">
      <w:pPr>
        <w:pStyle w:val="Prrafodelista"/>
        <w:numPr>
          <w:ilvl w:val="0"/>
          <w:numId w:val="17"/>
        </w:numPr>
        <w:jc w:val="center"/>
        <w:rPr>
          <w:rFonts w:ascii="Arial" w:hAnsi="Arial" w:cs="Arial"/>
          <w:sz w:val="32"/>
        </w:rPr>
      </w:pPr>
      <w:r w:rsidRPr="003E5FE0">
        <w:rPr>
          <w:rFonts w:ascii="Arial" w:hAnsi="Arial" w:cs="Arial"/>
          <w:sz w:val="32"/>
        </w:rPr>
        <w:t>Sudeste Asiático</w:t>
      </w:r>
    </w:p>
    <w:p w:rsidR="003E5FE0" w:rsidRPr="003E5FE0" w:rsidRDefault="003E5FE0" w:rsidP="006928C6">
      <w:pPr>
        <w:pStyle w:val="Prrafodelista"/>
        <w:numPr>
          <w:ilvl w:val="0"/>
          <w:numId w:val="17"/>
        </w:numPr>
        <w:jc w:val="center"/>
        <w:rPr>
          <w:rFonts w:ascii="Arial" w:hAnsi="Arial" w:cs="Arial"/>
          <w:sz w:val="32"/>
        </w:rPr>
      </w:pPr>
      <w:r w:rsidRPr="003E5FE0">
        <w:rPr>
          <w:rFonts w:ascii="Arial" w:hAnsi="Arial" w:cs="Arial"/>
          <w:sz w:val="32"/>
        </w:rPr>
        <w:t>Oceanía</w:t>
      </w:r>
    </w:p>
    <w:p w:rsidR="006928C6" w:rsidRDefault="006928C6" w:rsidP="006928C6">
      <w:pPr>
        <w:pStyle w:val="Listaconvietas"/>
        <w:numPr>
          <w:ilvl w:val="0"/>
          <w:numId w:val="0"/>
        </w:numPr>
        <w:rPr>
          <w:rFonts w:ascii="Arial" w:hAnsi="Arial" w:cs="Arial"/>
        </w:rPr>
      </w:pPr>
    </w:p>
    <w:p w:rsidR="006928C6" w:rsidRDefault="006928C6" w:rsidP="006928C6">
      <w:pPr>
        <w:pStyle w:val="Listaconvietas"/>
        <w:numPr>
          <w:ilvl w:val="0"/>
          <w:numId w:val="0"/>
        </w:numPr>
        <w:pBdr>
          <w:bottom w:val="single" w:sz="4" w:space="1" w:color="auto"/>
        </w:pBdr>
        <w:ind w:left="749" w:hanging="259"/>
        <w:jc w:val="center"/>
        <w:rPr>
          <w:rFonts w:ascii="Arial" w:hAnsi="Arial" w:cs="Arial"/>
          <w:b/>
        </w:rPr>
      </w:pPr>
      <w:r w:rsidRPr="006928C6">
        <w:rPr>
          <w:rFonts w:ascii="Arial" w:hAnsi="Arial" w:cs="Arial"/>
          <w:b/>
        </w:rPr>
        <w:lastRenderedPageBreak/>
        <w:t>FORMATO DE PRESENTACIÓN DEL TRABAJO</w:t>
      </w:r>
      <w:r>
        <w:rPr>
          <w:rFonts w:ascii="Arial" w:hAnsi="Arial" w:cs="Arial"/>
          <w:b/>
        </w:rPr>
        <w:t xml:space="preserve"> INDIVIDUAL</w:t>
      </w:r>
    </w:p>
    <w:p w:rsidR="006928C6" w:rsidRDefault="006928C6" w:rsidP="006928C6">
      <w:pPr>
        <w:pStyle w:val="Listaconvietas"/>
        <w:numPr>
          <w:ilvl w:val="0"/>
          <w:numId w:val="0"/>
        </w:numPr>
        <w:pBdr>
          <w:bottom w:val="single" w:sz="4" w:space="1" w:color="auto"/>
        </w:pBdr>
        <w:ind w:left="749" w:hanging="259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(EXTENSIÓN: Mín. 3 págs./Máx.8 págs.)</w:t>
      </w:r>
    </w:p>
    <w:p w:rsidR="006928C6" w:rsidRPr="006928C6" w:rsidRDefault="006928C6" w:rsidP="006928C6">
      <w:pPr>
        <w:pStyle w:val="Listaconvietas"/>
        <w:numPr>
          <w:ilvl w:val="0"/>
          <w:numId w:val="0"/>
        </w:numPr>
        <w:pBdr>
          <w:bottom w:val="single" w:sz="4" w:space="1" w:color="auto"/>
        </w:pBdr>
        <w:ind w:left="749" w:hanging="259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Letra: Arial 12. Interlineado 1,5. Párrafos justificados a ambos márgenes.</w:t>
      </w:r>
    </w:p>
    <w:p w:rsidR="009E3167" w:rsidRDefault="006928C6" w:rsidP="006928C6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INTRODUCCIÓN (¿De qué habla el trabajo?)</w:t>
      </w:r>
    </w:p>
    <w:p w:rsidR="006928C6" w:rsidRDefault="006928C6" w:rsidP="006928C6">
      <w:pPr>
        <w:pStyle w:val="Prrafodelista"/>
        <w:rPr>
          <w:rFonts w:ascii="Arial" w:hAnsi="Arial" w:cs="Arial"/>
        </w:rPr>
      </w:pPr>
    </w:p>
    <w:p w:rsidR="006928C6" w:rsidRDefault="006928C6" w:rsidP="006928C6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ESQUEMA DE CONTENIDOS A DESARROLLAR (Índice)</w:t>
      </w:r>
    </w:p>
    <w:p w:rsidR="006928C6" w:rsidRPr="006928C6" w:rsidRDefault="006928C6" w:rsidP="006928C6">
      <w:pPr>
        <w:pStyle w:val="Prrafodelista"/>
        <w:rPr>
          <w:rFonts w:ascii="Arial" w:hAnsi="Arial" w:cs="Arial"/>
        </w:rPr>
      </w:pPr>
    </w:p>
    <w:p w:rsidR="006928C6" w:rsidRDefault="006928C6" w:rsidP="006928C6">
      <w:pPr>
        <w:pStyle w:val="Prrafodelista"/>
        <w:rPr>
          <w:rFonts w:ascii="Arial" w:hAnsi="Arial" w:cs="Arial"/>
        </w:rPr>
      </w:pPr>
    </w:p>
    <w:p w:rsidR="006928C6" w:rsidRDefault="006928C6" w:rsidP="006928C6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CONTENIDOS DESARROLLADOS</w:t>
      </w:r>
    </w:p>
    <w:p w:rsidR="006928C6" w:rsidRPr="003E5FE0" w:rsidRDefault="006928C6" w:rsidP="006928C6">
      <w:pPr>
        <w:pStyle w:val="Prrafodelista"/>
        <w:numPr>
          <w:ilvl w:val="0"/>
          <w:numId w:val="21"/>
        </w:numPr>
        <w:rPr>
          <w:rFonts w:ascii="Arial" w:hAnsi="Arial" w:cs="Arial"/>
          <w:sz w:val="28"/>
        </w:rPr>
      </w:pPr>
      <w:r w:rsidRPr="003E5FE0">
        <w:rPr>
          <w:rFonts w:ascii="Arial" w:hAnsi="Arial" w:cs="Arial"/>
          <w:sz w:val="28"/>
        </w:rPr>
        <w:t>Países que abarca dicha cultura musical</w:t>
      </w:r>
      <w:r>
        <w:rPr>
          <w:rFonts w:ascii="Arial" w:hAnsi="Arial" w:cs="Arial"/>
          <w:sz w:val="28"/>
        </w:rPr>
        <w:t>.</w:t>
      </w:r>
    </w:p>
    <w:p w:rsidR="006928C6" w:rsidRPr="003E5FE0" w:rsidRDefault="006928C6" w:rsidP="006928C6">
      <w:pPr>
        <w:pStyle w:val="Prrafodelista"/>
        <w:numPr>
          <w:ilvl w:val="0"/>
          <w:numId w:val="21"/>
        </w:numPr>
        <w:rPr>
          <w:rFonts w:ascii="Arial" w:hAnsi="Arial" w:cs="Arial"/>
          <w:sz w:val="28"/>
        </w:rPr>
      </w:pPr>
      <w:r w:rsidRPr="003E5FE0">
        <w:rPr>
          <w:rFonts w:ascii="Arial" w:hAnsi="Arial" w:cs="Arial"/>
          <w:sz w:val="28"/>
        </w:rPr>
        <w:t>Instrumentos tradicionales: nombre/familia/uso</w:t>
      </w:r>
    </w:p>
    <w:p w:rsidR="006928C6" w:rsidRPr="003E5FE0" w:rsidRDefault="006928C6" w:rsidP="006928C6">
      <w:pPr>
        <w:pStyle w:val="Prrafodelista"/>
        <w:numPr>
          <w:ilvl w:val="0"/>
          <w:numId w:val="21"/>
        </w:numPr>
        <w:rPr>
          <w:rFonts w:ascii="Arial" w:hAnsi="Arial" w:cs="Arial"/>
          <w:sz w:val="28"/>
        </w:rPr>
      </w:pPr>
      <w:r w:rsidRPr="003E5FE0">
        <w:rPr>
          <w:rFonts w:ascii="Arial" w:hAnsi="Arial" w:cs="Arial"/>
          <w:sz w:val="28"/>
        </w:rPr>
        <w:t>Danzas: nombres/tipo/uso</w:t>
      </w:r>
    </w:p>
    <w:p w:rsidR="006928C6" w:rsidRPr="003E5FE0" w:rsidRDefault="006928C6" w:rsidP="006928C6">
      <w:pPr>
        <w:pStyle w:val="Prrafodelista"/>
        <w:numPr>
          <w:ilvl w:val="0"/>
          <w:numId w:val="21"/>
        </w:numPr>
        <w:rPr>
          <w:rFonts w:ascii="Arial" w:hAnsi="Arial" w:cs="Arial"/>
          <w:sz w:val="28"/>
        </w:rPr>
      </w:pPr>
      <w:r w:rsidRPr="003E5FE0">
        <w:rPr>
          <w:rFonts w:ascii="Arial" w:hAnsi="Arial" w:cs="Arial"/>
          <w:sz w:val="28"/>
        </w:rPr>
        <w:t>Voces: técnicas vocales/uso</w:t>
      </w:r>
    </w:p>
    <w:p w:rsidR="006928C6" w:rsidRPr="006928C6" w:rsidRDefault="006928C6" w:rsidP="006928C6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 w:rsidRPr="003E5FE0">
        <w:rPr>
          <w:rFonts w:ascii="Arial" w:hAnsi="Arial" w:cs="Arial"/>
          <w:sz w:val="28"/>
        </w:rPr>
        <w:t xml:space="preserve">Rasgos de la música en </w:t>
      </w:r>
      <w:r>
        <w:rPr>
          <w:rFonts w:ascii="Arial" w:hAnsi="Arial" w:cs="Arial"/>
          <w:sz w:val="28"/>
        </w:rPr>
        <w:t>general</w:t>
      </w:r>
    </w:p>
    <w:p w:rsidR="006928C6" w:rsidRPr="006928C6" w:rsidRDefault="006928C6" w:rsidP="006928C6">
      <w:pPr>
        <w:pStyle w:val="Prrafodelista"/>
        <w:ind w:left="1069"/>
        <w:rPr>
          <w:rFonts w:ascii="Arial" w:hAnsi="Arial" w:cs="Arial"/>
        </w:rPr>
      </w:pPr>
    </w:p>
    <w:p w:rsidR="006928C6" w:rsidRPr="00A2093D" w:rsidRDefault="006928C6" w:rsidP="006928C6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A2093D">
        <w:rPr>
          <w:rFonts w:ascii="Arial" w:hAnsi="Arial" w:cs="Arial"/>
        </w:rPr>
        <w:t>EJEMPLO MUSICAL. MOSTRAR   UN EJEMPLO MUSICAL IGUAL O DISTINTO AL APORTADO POR EL LIBRO, DE MANERA PRÁCTICA (Podéis cantar, tocar o bailar el ejemplo) O V</w:t>
      </w:r>
      <w:r w:rsidR="00A2093D" w:rsidRPr="00A2093D">
        <w:rPr>
          <w:rFonts w:ascii="Arial" w:hAnsi="Arial" w:cs="Arial"/>
        </w:rPr>
        <w:t xml:space="preserve">ÍA DIGITAL </w:t>
      </w:r>
      <w:r w:rsidRPr="00A2093D">
        <w:rPr>
          <w:rFonts w:ascii="Arial" w:hAnsi="Arial" w:cs="Arial"/>
        </w:rPr>
        <w:t xml:space="preserve">(a través </w:t>
      </w:r>
      <w:r w:rsidR="00A2093D">
        <w:rPr>
          <w:rFonts w:ascii="Arial" w:hAnsi="Arial" w:cs="Arial"/>
        </w:rPr>
        <w:t xml:space="preserve">de </w:t>
      </w:r>
      <w:proofErr w:type="spellStart"/>
      <w:r w:rsidR="00A2093D">
        <w:rPr>
          <w:rFonts w:ascii="Arial" w:hAnsi="Arial" w:cs="Arial"/>
        </w:rPr>
        <w:t>Ipad</w:t>
      </w:r>
      <w:proofErr w:type="spellEnd"/>
      <w:r w:rsidR="00A2093D">
        <w:rPr>
          <w:rFonts w:ascii="Arial" w:hAnsi="Arial" w:cs="Arial"/>
        </w:rPr>
        <w:t xml:space="preserve"> o PC)</w:t>
      </w:r>
    </w:p>
    <w:p w:rsidR="006928C6" w:rsidRPr="006928C6" w:rsidRDefault="006928C6" w:rsidP="006928C6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OPINIÓN PERSONAL Y ANÁLISIS DEL EJEMPLO MUSICAL APORTADO Y/O DEL TEMA EN GENERAL. </w:t>
      </w:r>
    </w:p>
    <w:p w:rsidR="006928C6" w:rsidRDefault="006928C6" w:rsidP="006928C6">
      <w:pPr>
        <w:pStyle w:val="Listaconvietas"/>
        <w:numPr>
          <w:ilvl w:val="0"/>
          <w:numId w:val="0"/>
        </w:numPr>
        <w:pBdr>
          <w:bottom w:val="single" w:sz="4" w:space="1" w:color="auto"/>
        </w:pBdr>
        <w:ind w:left="749" w:hanging="259"/>
        <w:rPr>
          <w:rFonts w:ascii="Arial" w:hAnsi="Arial" w:cs="Arial"/>
        </w:rPr>
      </w:pPr>
      <w:r w:rsidRPr="007173F8">
        <w:rPr>
          <w:rFonts w:ascii="Arial" w:hAnsi="Arial" w:cs="Arial"/>
          <w:b/>
        </w:rPr>
        <w:t xml:space="preserve">ANEXO </w:t>
      </w:r>
      <w:r>
        <w:rPr>
          <w:rFonts w:ascii="Arial" w:hAnsi="Arial" w:cs="Arial"/>
        </w:rPr>
        <w:t>(Debe ser respondido por todos los temas)</w:t>
      </w:r>
    </w:p>
    <w:p w:rsidR="006928C6" w:rsidRDefault="006928C6" w:rsidP="006928C6">
      <w:pPr>
        <w:pStyle w:val="Listaconvietas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¿Cómo se llama el instrumento mostrado por la profesora?</w:t>
      </w:r>
    </w:p>
    <w:p w:rsidR="006928C6" w:rsidRDefault="006928C6" w:rsidP="006928C6">
      <w:pPr>
        <w:pStyle w:val="Listaconvietas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¿A qué país o cultura pertenece?</w:t>
      </w:r>
    </w:p>
    <w:p w:rsidR="006928C6" w:rsidRDefault="006928C6" w:rsidP="006928C6">
      <w:pPr>
        <w:pStyle w:val="Listaconvietas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¿Qué tipo de sonido tiene?</w:t>
      </w:r>
    </w:p>
    <w:p w:rsidR="006928C6" w:rsidRDefault="006928C6" w:rsidP="006928C6">
      <w:pPr>
        <w:pStyle w:val="Listaconvietas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¿Para qué se usa?</w:t>
      </w:r>
    </w:p>
    <w:p w:rsidR="006928C6" w:rsidRDefault="006928C6" w:rsidP="006928C6">
      <w:pPr>
        <w:pStyle w:val="Prrafodelista"/>
        <w:rPr>
          <w:rFonts w:ascii="Arial" w:hAnsi="Arial" w:cs="Arial"/>
        </w:rPr>
      </w:pPr>
    </w:p>
    <w:p w:rsidR="006928C6" w:rsidRDefault="006928C6" w:rsidP="006928C6">
      <w:pPr>
        <w:rPr>
          <w:rFonts w:ascii="Arial" w:hAnsi="Arial" w:cs="Arial"/>
        </w:rPr>
      </w:pPr>
    </w:p>
    <w:p w:rsidR="006928C6" w:rsidRPr="006928C6" w:rsidRDefault="006928C6" w:rsidP="006928C6">
      <w:pPr>
        <w:pStyle w:val="Prrafodelista"/>
        <w:numPr>
          <w:ilvl w:val="0"/>
          <w:numId w:val="20"/>
        </w:numPr>
        <w:rPr>
          <w:rFonts w:ascii="Arial" w:hAnsi="Arial" w:cs="Arial"/>
        </w:rPr>
        <w:sectPr w:rsidR="006928C6" w:rsidRPr="006928C6" w:rsidSect="006928C6">
          <w:type w:val="continuous"/>
          <w:pgSz w:w="11907" w:h="16839"/>
          <w:pgMar w:top="1267" w:right="1339" w:bottom="1339" w:left="1339" w:header="720" w:footer="720" w:gutter="0"/>
          <w:cols w:space="720"/>
          <w:titlePg/>
          <w:docGrid w:linePitch="360"/>
        </w:sectPr>
      </w:pPr>
    </w:p>
    <w:p w:rsidR="006928C6" w:rsidRDefault="006928C6" w:rsidP="006928C6">
      <w:pPr>
        <w:pStyle w:val="Prrafodelista"/>
        <w:rPr>
          <w:rFonts w:ascii="Arial" w:hAnsi="Arial" w:cs="Arial"/>
        </w:rPr>
      </w:pPr>
    </w:p>
    <w:p w:rsidR="00A2093D" w:rsidRDefault="00A2093D" w:rsidP="006928C6">
      <w:pPr>
        <w:pStyle w:val="Prrafodelista"/>
        <w:rPr>
          <w:rFonts w:ascii="Arial" w:hAnsi="Arial" w:cs="Arial"/>
        </w:rPr>
      </w:pPr>
    </w:p>
    <w:p w:rsidR="00A2093D" w:rsidRDefault="00A2093D" w:rsidP="006928C6">
      <w:pPr>
        <w:pStyle w:val="Prrafodelista"/>
        <w:rPr>
          <w:rFonts w:ascii="Arial" w:hAnsi="Arial" w:cs="Arial"/>
        </w:rPr>
      </w:pPr>
    </w:p>
    <w:p w:rsidR="006928C6" w:rsidRDefault="006928C6" w:rsidP="006928C6">
      <w:pPr>
        <w:pStyle w:val="Prrafodelista"/>
        <w:rPr>
          <w:rFonts w:ascii="Arial" w:hAnsi="Arial" w:cs="Arial"/>
        </w:rPr>
      </w:pPr>
    </w:p>
    <w:p w:rsidR="006928C6" w:rsidRPr="006928C6" w:rsidRDefault="006928C6" w:rsidP="006928C6">
      <w:pPr>
        <w:pStyle w:val="Prrafodelista"/>
        <w:pBdr>
          <w:bottom w:val="single" w:sz="4" w:space="1" w:color="auto"/>
        </w:pBdr>
        <w:rPr>
          <w:rFonts w:ascii="Arial" w:hAnsi="Arial" w:cs="Arial"/>
          <w:b/>
        </w:rPr>
      </w:pPr>
      <w:r w:rsidRPr="006928C6">
        <w:rPr>
          <w:rFonts w:ascii="Arial" w:hAnsi="Arial" w:cs="Arial"/>
          <w:b/>
        </w:rPr>
        <w:lastRenderedPageBreak/>
        <w:t>EXPOSICI</w:t>
      </w:r>
      <w:r>
        <w:rPr>
          <w:rFonts w:ascii="Arial" w:hAnsi="Arial" w:cs="Arial"/>
          <w:b/>
        </w:rPr>
        <w:t>ÓN DEL TRABAJO</w:t>
      </w:r>
      <w:r w:rsidRPr="006928C6">
        <w:rPr>
          <w:rFonts w:ascii="Arial" w:hAnsi="Arial" w:cs="Arial"/>
          <w:b/>
        </w:rPr>
        <w:t xml:space="preserve"> (Por parejas)</w:t>
      </w:r>
      <w:r>
        <w:rPr>
          <w:rFonts w:ascii="Arial" w:hAnsi="Arial" w:cs="Arial"/>
          <w:b/>
        </w:rPr>
        <w:t xml:space="preserve">. </w:t>
      </w:r>
      <w:r w:rsidR="00A2093D">
        <w:rPr>
          <w:rFonts w:ascii="Arial" w:hAnsi="Arial" w:cs="Arial"/>
          <w:b/>
        </w:rPr>
        <w:t xml:space="preserve">Duración: </w:t>
      </w:r>
      <w:r>
        <w:rPr>
          <w:rFonts w:ascii="Arial" w:hAnsi="Arial" w:cs="Arial"/>
          <w:b/>
        </w:rPr>
        <w:t>5 min</w:t>
      </w:r>
    </w:p>
    <w:p w:rsidR="006928C6" w:rsidRDefault="006928C6" w:rsidP="006928C6">
      <w:pPr>
        <w:pStyle w:val="Prrafodelista"/>
        <w:rPr>
          <w:rFonts w:ascii="Arial" w:hAnsi="Arial" w:cs="Arial"/>
        </w:rPr>
      </w:pPr>
    </w:p>
    <w:p w:rsidR="006928C6" w:rsidRDefault="00A2093D" w:rsidP="00A2093D">
      <w:pPr>
        <w:pStyle w:val="Prrafodelista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Introducción</w:t>
      </w:r>
    </w:p>
    <w:p w:rsidR="00A2093D" w:rsidRDefault="00A2093D" w:rsidP="00A2093D">
      <w:pPr>
        <w:pStyle w:val="Prrafodelista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Contenidos más importantes del tema: países, instrumentos, danzas, voces.</w:t>
      </w:r>
    </w:p>
    <w:p w:rsidR="00A2093D" w:rsidRDefault="00A2093D" w:rsidP="00A2093D">
      <w:pPr>
        <w:pStyle w:val="Prrafodelista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Ejemplo Musical y breve análisis y comentario personal.</w:t>
      </w:r>
    </w:p>
    <w:p w:rsidR="00A2093D" w:rsidRDefault="00A2093D" w:rsidP="00A2093D">
      <w:pPr>
        <w:rPr>
          <w:rFonts w:ascii="Arial" w:hAnsi="Arial" w:cs="Arial"/>
        </w:rPr>
      </w:pPr>
      <w:r>
        <w:rPr>
          <w:rFonts w:ascii="Arial" w:hAnsi="Arial" w:cs="Arial"/>
        </w:rPr>
        <w:t>Persona 1: Expondrá los apartados 1 y 3/ Persona 2: Exp</w:t>
      </w:r>
      <w:bookmarkStart w:id="0" w:name="_GoBack"/>
      <w:bookmarkEnd w:id="0"/>
      <w:r>
        <w:rPr>
          <w:rFonts w:ascii="Arial" w:hAnsi="Arial" w:cs="Arial"/>
        </w:rPr>
        <w:t>ondrá el apartado 2.</w:t>
      </w:r>
    </w:p>
    <w:p w:rsidR="006928C6" w:rsidRPr="00A2093D" w:rsidRDefault="00A2093D" w:rsidP="00A2093D">
      <w:pPr>
        <w:rPr>
          <w:rFonts w:ascii="Arial" w:hAnsi="Arial" w:cs="Arial"/>
        </w:rPr>
      </w:pPr>
      <w:r>
        <w:rPr>
          <w:rFonts w:ascii="Arial" w:hAnsi="Arial" w:cs="Arial"/>
        </w:rPr>
        <w:t>La expresión oral influirá positiva o negativamente en la evaluación.</w:t>
      </w:r>
    </w:p>
    <w:p w:rsidR="006928C6" w:rsidRPr="00A2093D" w:rsidRDefault="00A2093D" w:rsidP="00A2093D">
      <w:pPr>
        <w:rPr>
          <w:rFonts w:ascii="Arial" w:hAnsi="Arial" w:cs="Arial"/>
        </w:rPr>
      </w:pPr>
      <w:r w:rsidRPr="00A2093D">
        <w:rPr>
          <w:rFonts w:ascii="Arial" w:hAnsi="Arial" w:cs="Arial"/>
        </w:rPr>
        <w:t>Formato de Exposición Libre: Oral, Esquemas, PPT…</w:t>
      </w:r>
    </w:p>
    <w:p w:rsidR="006928C6" w:rsidRDefault="006928C6" w:rsidP="006928C6">
      <w:pPr>
        <w:pStyle w:val="Prrafodelista"/>
        <w:rPr>
          <w:rFonts w:ascii="Arial" w:hAnsi="Arial" w:cs="Arial"/>
        </w:rPr>
      </w:pPr>
    </w:p>
    <w:p w:rsidR="006928C6" w:rsidRPr="00A2093D" w:rsidRDefault="006928C6" w:rsidP="00A2093D">
      <w:pPr>
        <w:pStyle w:val="Prrafodelista"/>
        <w:pBdr>
          <w:bottom w:val="single" w:sz="4" w:space="1" w:color="auto"/>
        </w:pBdr>
        <w:rPr>
          <w:rFonts w:ascii="Arial" w:hAnsi="Arial" w:cs="Arial"/>
          <w:b/>
        </w:rPr>
      </w:pPr>
      <w:r w:rsidRPr="00A2093D">
        <w:rPr>
          <w:rFonts w:ascii="Arial" w:hAnsi="Arial" w:cs="Arial"/>
          <w:b/>
        </w:rPr>
        <w:t>MODELO DE EVALUACIÓN TEMA 6</w:t>
      </w:r>
    </w:p>
    <w:tbl>
      <w:tblPr>
        <w:tblStyle w:val="ReportTable"/>
        <w:tblW w:w="3342" w:type="pct"/>
        <w:tblLook w:val="04A0" w:firstRow="1" w:lastRow="0" w:firstColumn="1" w:lastColumn="0" w:noHBand="0" w:noVBand="1"/>
        <w:tblCaption w:val="Tabla de contenido"/>
      </w:tblPr>
      <w:tblGrid>
        <w:gridCol w:w="3084"/>
        <w:gridCol w:w="3085"/>
      </w:tblGrid>
      <w:tr w:rsidR="00A2093D" w:rsidRPr="003E5FE0" w:rsidTr="00A209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4" w:type="dxa"/>
          </w:tcPr>
          <w:p w:rsidR="00A2093D" w:rsidRPr="003E5FE0" w:rsidRDefault="00A2093D">
            <w:pPr>
              <w:rPr>
                <w:rFonts w:ascii="Arial" w:hAnsi="Arial" w:cs="Arial"/>
              </w:rPr>
            </w:pPr>
          </w:p>
        </w:tc>
        <w:tc>
          <w:tcPr>
            <w:tcW w:w="3084" w:type="dxa"/>
          </w:tcPr>
          <w:p w:rsidR="00A2093D" w:rsidRPr="003E5FE0" w:rsidRDefault="00A209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Puntuación</w:t>
            </w:r>
          </w:p>
        </w:tc>
      </w:tr>
      <w:tr w:rsidR="00A2093D" w:rsidRPr="003E5FE0" w:rsidTr="00A2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4" w:type="dxa"/>
          </w:tcPr>
          <w:p w:rsidR="00A2093D" w:rsidRPr="003E5FE0" w:rsidRDefault="00A209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Presentación</w:t>
            </w:r>
          </w:p>
        </w:tc>
        <w:tc>
          <w:tcPr>
            <w:tcW w:w="3084" w:type="dxa"/>
          </w:tcPr>
          <w:p w:rsidR="00A2093D" w:rsidRPr="00A2093D" w:rsidRDefault="00A20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A2093D">
              <w:rPr>
                <w:rFonts w:ascii="Arial" w:hAnsi="Arial" w:cs="Arial"/>
                <w:b/>
              </w:rPr>
              <w:t>70%</w:t>
            </w:r>
          </w:p>
        </w:tc>
      </w:tr>
      <w:tr w:rsidR="00A2093D" w:rsidRPr="003E5FE0" w:rsidTr="00A2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4" w:type="dxa"/>
          </w:tcPr>
          <w:p w:rsidR="00A2093D" w:rsidRPr="00A2093D" w:rsidRDefault="00A2093D" w:rsidP="00A2093D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  <w:b w:val="0"/>
              </w:rPr>
            </w:pPr>
            <w:r w:rsidRPr="00A2093D">
              <w:rPr>
                <w:rFonts w:ascii="Arial" w:hAnsi="Arial" w:cs="Arial"/>
                <w:b w:val="0"/>
              </w:rPr>
              <w:t>Introducción</w:t>
            </w:r>
          </w:p>
        </w:tc>
        <w:tc>
          <w:tcPr>
            <w:tcW w:w="3084" w:type="dxa"/>
          </w:tcPr>
          <w:p w:rsidR="00A2093D" w:rsidRPr="003E5FE0" w:rsidRDefault="00A20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5%</w:t>
            </w:r>
          </w:p>
        </w:tc>
      </w:tr>
      <w:tr w:rsidR="00A2093D" w:rsidRPr="003E5FE0" w:rsidTr="00A2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4" w:type="dxa"/>
          </w:tcPr>
          <w:p w:rsidR="00A2093D" w:rsidRPr="00A2093D" w:rsidRDefault="00A2093D" w:rsidP="00A2093D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  <w:b w:val="0"/>
              </w:rPr>
            </w:pPr>
            <w:r w:rsidRPr="00A2093D">
              <w:rPr>
                <w:rFonts w:ascii="Arial" w:hAnsi="Arial" w:cs="Arial"/>
                <w:b w:val="0"/>
              </w:rPr>
              <w:t>Índice</w:t>
            </w:r>
          </w:p>
        </w:tc>
        <w:tc>
          <w:tcPr>
            <w:tcW w:w="3084" w:type="dxa"/>
          </w:tcPr>
          <w:p w:rsidR="00A2093D" w:rsidRPr="003E5FE0" w:rsidRDefault="00A20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5%</w:t>
            </w:r>
          </w:p>
        </w:tc>
      </w:tr>
      <w:tr w:rsidR="00A2093D" w:rsidRPr="003E5FE0" w:rsidTr="00A2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4" w:type="dxa"/>
          </w:tcPr>
          <w:p w:rsidR="00A2093D" w:rsidRPr="00A2093D" w:rsidRDefault="00A2093D" w:rsidP="00A2093D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  <w:b w:val="0"/>
              </w:rPr>
            </w:pPr>
            <w:r w:rsidRPr="00A2093D">
              <w:rPr>
                <w:rFonts w:ascii="Arial" w:hAnsi="Arial" w:cs="Arial"/>
                <w:b w:val="0"/>
              </w:rPr>
              <w:t>Contenidos desarrollados</w:t>
            </w:r>
          </w:p>
        </w:tc>
        <w:tc>
          <w:tcPr>
            <w:tcW w:w="3084" w:type="dxa"/>
          </w:tcPr>
          <w:p w:rsidR="00A2093D" w:rsidRPr="003E5FE0" w:rsidRDefault="00A20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20%</w:t>
            </w:r>
          </w:p>
        </w:tc>
      </w:tr>
      <w:tr w:rsidR="00A2093D" w:rsidRPr="003E5FE0" w:rsidTr="00A2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4" w:type="dxa"/>
          </w:tcPr>
          <w:p w:rsidR="00A2093D" w:rsidRPr="00A2093D" w:rsidRDefault="00A2093D" w:rsidP="00A2093D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  <w:b w:val="0"/>
              </w:rPr>
            </w:pPr>
            <w:r w:rsidRPr="00A2093D">
              <w:rPr>
                <w:rFonts w:ascii="Arial" w:hAnsi="Arial" w:cs="Arial"/>
                <w:b w:val="0"/>
              </w:rPr>
              <w:t>Ejemplo Musical</w:t>
            </w:r>
          </w:p>
        </w:tc>
        <w:tc>
          <w:tcPr>
            <w:tcW w:w="3084" w:type="dxa"/>
          </w:tcPr>
          <w:p w:rsidR="00A2093D" w:rsidRDefault="00A2093D" w:rsidP="003E5F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10%</w:t>
            </w:r>
          </w:p>
        </w:tc>
      </w:tr>
      <w:tr w:rsidR="00A2093D" w:rsidRPr="003E5FE0" w:rsidTr="00A2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4" w:type="dxa"/>
          </w:tcPr>
          <w:p w:rsidR="00A2093D" w:rsidRPr="00A2093D" w:rsidRDefault="00A2093D" w:rsidP="00A2093D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  <w:b w:val="0"/>
              </w:rPr>
            </w:pPr>
            <w:r w:rsidRPr="00A2093D">
              <w:rPr>
                <w:rFonts w:ascii="Arial" w:hAnsi="Arial" w:cs="Arial"/>
                <w:b w:val="0"/>
              </w:rPr>
              <w:t>Opinión personal</w:t>
            </w:r>
          </w:p>
        </w:tc>
        <w:tc>
          <w:tcPr>
            <w:tcW w:w="3084" w:type="dxa"/>
          </w:tcPr>
          <w:p w:rsidR="00A2093D" w:rsidRDefault="00A2093D" w:rsidP="003E5F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20%</w:t>
            </w:r>
          </w:p>
        </w:tc>
      </w:tr>
      <w:tr w:rsidR="00A2093D" w:rsidRPr="003E5FE0" w:rsidTr="00A2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4" w:type="dxa"/>
          </w:tcPr>
          <w:p w:rsidR="00A2093D" w:rsidRPr="00A2093D" w:rsidRDefault="00A2093D" w:rsidP="00A2093D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  <w:b w:val="0"/>
              </w:rPr>
            </w:pPr>
            <w:r w:rsidRPr="00A2093D">
              <w:rPr>
                <w:rFonts w:ascii="Arial" w:hAnsi="Arial" w:cs="Arial"/>
                <w:b w:val="0"/>
              </w:rPr>
              <w:t>Anexo</w:t>
            </w:r>
          </w:p>
        </w:tc>
        <w:tc>
          <w:tcPr>
            <w:tcW w:w="3084" w:type="dxa"/>
          </w:tcPr>
          <w:p w:rsidR="00A2093D" w:rsidRDefault="00A2093D" w:rsidP="003E5F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10%</w:t>
            </w:r>
          </w:p>
        </w:tc>
      </w:tr>
      <w:tr w:rsidR="00A2093D" w:rsidRPr="003E5FE0" w:rsidTr="00A2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4" w:type="dxa"/>
          </w:tcPr>
          <w:p w:rsidR="00A2093D" w:rsidRPr="00A2093D" w:rsidRDefault="00A2093D" w:rsidP="003E5FE0">
            <w:pPr>
              <w:rPr>
                <w:rFonts w:ascii="Arial" w:hAnsi="Arial" w:cs="Arial"/>
              </w:rPr>
            </w:pPr>
            <w:r w:rsidRPr="00A2093D">
              <w:rPr>
                <w:rFonts w:ascii="Arial" w:hAnsi="Arial" w:cs="Arial"/>
              </w:rPr>
              <w:t>Exposición</w:t>
            </w:r>
          </w:p>
        </w:tc>
        <w:tc>
          <w:tcPr>
            <w:tcW w:w="3084" w:type="dxa"/>
          </w:tcPr>
          <w:p w:rsidR="00A2093D" w:rsidRPr="00A2093D" w:rsidRDefault="00A2093D" w:rsidP="003E5F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A2093D">
              <w:rPr>
                <w:rFonts w:ascii="Arial" w:hAnsi="Arial" w:cs="Arial"/>
                <w:b/>
              </w:rPr>
              <w:t>30%</w:t>
            </w:r>
          </w:p>
        </w:tc>
      </w:tr>
      <w:tr w:rsidR="00A2093D" w:rsidRPr="003E5FE0" w:rsidTr="00A2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4" w:type="dxa"/>
          </w:tcPr>
          <w:p w:rsidR="00A2093D" w:rsidRPr="00A2093D" w:rsidRDefault="00A2093D" w:rsidP="00A2093D">
            <w:pPr>
              <w:pStyle w:val="Prrafodelista"/>
              <w:numPr>
                <w:ilvl w:val="0"/>
                <w:numId w:val="26"/>
              </w:numPr>
              <w:rPr>
                <w:rFonts w:ascii="Arial" w:hAnsi="Arial" w:cs="Arial"/>
                <w:b w:val="0"/>
              </w:rPr>
            </w:pPr>
            <w:r w:rsidRPr="00A2093D">
              <w:rPr>
                <w:rFonts w:ascii="Arial" w:hAnsi="Arial" w:cs="Arial"/>
                <w:b w:val="0"/>
              </w:rPr>
              <w:t>Introducción</w:t>
            </w:r>
          </w:p>
        </w:tc>
        <w:tc>
          <w:tcPr>
            <w:tcW w:w="3084" w:type="dxa"/>
          </w:tcPr>
          <w:p w:rsidR="00A2093D" w:rsidRDefault="00A2093D" w:rsidP="003E5F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10%</w:t>
            </w:r>
          </w:p>
        </w:tc>
      </w:tr>
      <w:tr w:rsidR="00A2093D" w:rsidRPr="003E5FE0" w:rsidTr="00A2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4" w:type="dxa"/>
          </w:tcPr>
          <w:p w:rsidR="00A2093D" w:rsidRPr="00A2093D" w:rsidRDefault="00A2093D" w:rsidP="00A2093D">
            <w:pPr>
              <w:pStyle w:val="Prrafodelista"/>
              <w:numPr>
                <w:ilvl w:val="0"/>
                <w:numId w:val="26"/>
              </w:numPr>
              <w:rPr>
                <w:rFonts w:ascii="Arial" w:hAnsi="Arial" w:cs="Arial"/>
                <w:b w:val="0"/>
              </w:rPr>
            </w:pPr>
            <w:r w:rsidRPr="00A2093D">
              <w:rPr>
                <w:rFonts w:ascii="Arial" w:hAnsi="Arial" w:cs="Arial"/>
                <w:b w:val="0"/>
              </w:rPr>
              <w:t>Contenidos</w:t>
            </w:r>
          </w:p>
        </w:tc>
        <w:tc>
          <w:tcPr>
            <w:tcW w:w="3084" w:type="dxa"/>
          </w:tcPr>
          <w:p w:rsidR="00A2093D" w:rsidRDefault="00A2093D" w:rsidP="003E5F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10%</w:t>
            </w:r>
          </w:p>
        </w:tc>
      </w:tr>
      <w:tr w:rsidR="00A2093D" w:rsidRPr="003E5FE0" w:rsidTr="00A2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4" w:type="dxa"/>
          </w:tcPr>
          <w:p w:rsidR="00A2093D" w:rsidRPr="00A2093D" w:rsidRDefault="00A2093D" w:rsidP="00A2093D">
            <w:pPr>
              <w:pStyle w:val="Prrafodelista"/>
              <w:numPr>
                <w:ilvl w:val="0"/>
                <w:numId w:val="26"/>
              </w:numPr>
              <w:rPr>
                <w:rFonts w:ascii="Arial" w:hAnsi="Arial" w:cs="Arial"/>
                <w:b w:val="0"/>
              </w:rPr>
            </w:pPr>
            <w:r w:rsidRPr="00A2093D">
              <w:rPr>
                <w:rFonts w:ascii="Arial" w:hAnsi="Arial" w:cs="Arial"/>
                <w:b w:val="0"/>
              </w:rPr>
              <w:t>Ejemplo Musical y opinión personal</w:t>
            </w:r>
          </w:p>
        </w:tc>
        <w:tc>
          <w:tcPr>
            <w:tcW w:w="3084" w:type="dxa"/>
          </w:tcPr>
          <w:p w:rsidR="00A2093D" w:rsidRDefault="00A2093D" w:rsidP="003E5F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10%</w:t>
            </w:r>
          </w:p>
        </w:tc>
      </w:tr>
    </w:tbl>
    <w:p w:rsidR="009E3167" w:rsidRPr="003E5FE0" w:rsidRDefault="005E7FE2">
      <w:pPr>
        <w:rPr>
          <w:rFonts w:ascii="Arial" w:hAnsi="Arial" w:cs="Arial"/>
        </w:rPr>
      </w:pPr>
    </w:p>
    <w:sectPr w:rsidR="009E3167" w:rsidRPr="003E5FE0" w:rsidSect="006928C6">
      <w:type w:val="continuous"/>
      <w:pgSz w:w="11907" w:h="16839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7FE2" w:rsidRDefault="005E7FE2">
      <w:pPr>
        <w:spacing w:after="0" w:line="240" w:lineRule="auto"/>
      </w:pPr>
      <w:r>
        <w:separator/>
      </w:r>
    </w:p>
  </w:endnote>
  <w:endnote w:type="continuationSeparator" w:id="0">
    <w:p w:rsidR="005E7FE2" w:rsidRDefault="005E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E3167" w:rsidRDefault="005E7FE2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7FE2" w:rsidRDefault="005E7FE2">
      <w:pPr>
        <w:spacing w:after="0" w:line="240" w:lineRule="auto"/>
      </w:pPr>
      <w:r>
        <w:separator/>
      </w:r>
    </w:p>
  </w:footnote>
  <w:footnote w:type="continuationSeparator" w:id="0">
    <w:p w:rsidR="005E7FE2" w:rsidRDefault="005E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271D2F"/>
    <w:multiLevelType w:val="hybridMultilevel"/>
    <w:tmpl w:val="A3987F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C52DB9"/>
    <w:multiLevelType w:val="hybridMultilevel"/>
    <w:tmpl w:val="56C674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2E3DDC"/>
    <w:multiLevelType w:val="hybridMultilevel"/>
    <w:tmpl w:val="1BA636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57834"/>
    <w:multiLevelType w:val="hybridMultilevel"/>
    <w:tmpl w:val="64709B02"/>
    <w:lvl w:ilvl="0" w:tplc="64D6E322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3584961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49C6B1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680D0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6A89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E2EC11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CC41E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1EEC9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8603B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EB20BF"/>
    <w:multiLevelType w:val="hybridMultilevel"/>
    <w:tmpl w:val="95321CAA"/>
    <w:lvl w:ilvl="0" w:tplc="E7E49C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0664D78"/>
    <w:multiLevelType w:val="hybridMultilevel"/>
    <w:tmpl w:val="F6800F32"/>
    <w:lvl w:ilvl="0" w:tplc="B0C89078">
      <w:start w:val="6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6C82C9A"/>
    <w:multiLevelType w:val="hybridMultilevel"/>
    <w:tmpl w:val="63F07864"/>
    <w:lvl w:ilvl="0" w:tplc="985800DA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1702FE0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C0ABD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B6BAA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BA253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82785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14EEE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AA6D1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963A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F537B6"/>
    <w:multiLevelType w:val="hybridMultilevel"/>
    <w:tmpl w:val="453A0DE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BC0320"/>
    <w:multiLevelType w:val="hybridMultilevel"/>
    <w:tmpl w:val="DC3C7298"/>
    <w:lvl w:ilvl="0" w:tplc="66C072F2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1952B76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0A6BC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324BB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EABCB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604C0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FCE3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F6DD3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F8A0D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083510"/>
    <w:multiLevelType w:val="hybridMultilevel"/>
    <w:tmpl w:val="BE6E19F6"/>
    <w:lvl w:ilvl="0" w:tplc="2FFE758E">
      <w:start w:val="1"/>
      <w:numFmt w:val="bullet"/>
      <w:pStyle w:val="Listaconvietas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415CE53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C0738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D4930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90BA8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FB45F4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C8ECA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5869A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93C09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CE7DAE"/>
    <w:multiLevelType w:val="hybridMultilevel"/>
    <w:tmpl w:val="A3AA3030"/>
    <w:lvl w:ilvl="0" w:tplc="8C3E876C">
      <w:start w:val="1"/>
      <w:numFmt w:val="decimal"/>
      <w:lvlText w:val="%1."/>
      <w:lvlJc w:val="left"/>
      <w:pPr>
        <w:ind w:left="110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29" w:hanging="360"/>
      </w:pPr>
    </w:lvl>
    <w:lvl w:ilvl="2" w:tplc="0C0A001B" w:tentative="1">
      <w:start w:val="1"/>
      <w:numFmt w:val="lowerRoman"/>
      <w:lvlText w:val="%3."/>
      <w:lvlJc w:val="right"/>
      <w:pPr>
        <w:ind w:left="2549" w:hanging="180"/>
      </w:pPr>
    </w:lvl>
    <w:lvl w:ilvl="3" w:tplc="0C0A000F" w:tentative="1">
      <w:start w:val="1"/>
      <w:numFmt w:val="decimal"/>
      <w:lvlText w:val="%4."/>
      <w:lvlJc w:val="left"/>
      <w:pPr>
        <w:ind w:left="3269" w:hanging="360"/>
      </w:pPr>
    </w:lvl>
    <w:lvl w:ilvl="4" w:tplc="0C0A0019" w:tentative="1">
      <w:start w:val="1"/>
      <w:numFmt w:val="lowerLetter"/>
      <w:lvlText w:val="%5."/>
      <w:lvlJc w:val="left"/>
      <w:pPr>
        <w:ind w:left="3989" w:hanging="360"/>
      </w:pPr>
    </w:lvl>
    <w:lvl w:ilvl="5" w:tplc="0C0A001B" w:tentative="1">
      <w:start w:val="1"/>
      <w:numFmt w:val="lowerRoman"/>
      <w:lvlText w:val="%6."/>
      <w:lvlJc w:val="right"/>
      <w:pPr>
        <w:ind w:left="4709" w:hanging="180"/>
      </w:pPr>
    </w:lvl>
    <w:lvl w:ilvl="6" w:tplc="0C0A000F" w:tentative="1">
      <w:start w:val="1"/>
      <w:numFmt w:val="decimal"/>
      <w:lvlText w:val="%7."/>
      <w:lvlJc w:val="left"/>
      <w:pPr>
        <w:ind w:left="5429" w:hanging="360"/>
      </w:pPr>
    </w:lvl>
    <w:lvl w:ilvl="7" w:tplc="0C0A0019" w:tentative="1">
      <w:start w:val="1"/>
      <w:numFmt w:val="lowerLetter"/>
      <w:lvlText w:val="%8."/>
      <w:lvlJc w:val="left"/>
      <w:pPr>
        <w:ind w:left="6149" w:hanging="360"/>
      </w:pPr>
    </w:lvl>
    <w:lvl w:ilvl="8" w:tplc="0C0A001B" w:tentative="1">
      <w:start w:val="1"/>
      <w:numFmt w:val="lowerRoman"/>
      <w:lvlText w:val="%9."/>
      <w:lvlJc w:val="right"/>
      <w:pPr>
        <w:ind w:left="6869" w:hanging="180"/>
      </w:pPr>
    </w:lvl>
  </w:abstractNum>
  <w:abstractNum w:abstractNumId="21" w15:restartNumberingAfterBreak="0">
    <w:nsid w:val="5B226C1F"/>
    <w:multiLevelType w:val="hybridMultilevel"/>
    <w:tmpl w:val="49ACD974"/>
    <w:lvl w:ilvl="0" w:tplc="DF0695D0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EE002A7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BF431A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88645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EC49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D9ECB0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B66FB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E036D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74A5E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53B88"/>
    <w:multiLevelType w:val="hybridMultilevel"/>
    <w:tmpl w:val="4EA09E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F21390"/>
    <w:multiLevelType w:val="hybridMultilevel"/>
    <w:tmpl w:val="62E2DD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AF5706"/>
    <w:multiLevelType w:val="hybridMultilevel"/>
    <w:tmpl w:val="6F5A57A4"/>
    <w:lvl w:ilvl="0" w:tplc="E53A7094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C901CF9"/>
    <w:multiLevelType w:val="hybridMultilevel"/>
    <w:tmpl w:val="2F4A75D8"/>
    <w:lvl w:ilvl="0" w:tplc="8AAA1754">
      <w:start w:val="1"/>
      <w:numFmt w:val="decimal"/>
      <w:pStyle w:val="Listaconnmeros"/>
      <w:lvlText w:val="%1."/>
      <w:lvlJc w:val="left"/>
      <w:pPr>
        <w:ind w:left="720" w:hanging="360"/>
      </w:pPr>
    </w:lvl>
    <w:lvl w:ilvl="1" w:tplc="5C0E0882">
      <w:start w:val="1"/>
      <w:numFmt w:val="lowerLetter"/>
      <w:lvlText w:val="%2."/>
      <w:lvlJc w:val="left"/>
      <w:pPr>
        <w:ind w:left="1440" w:hanging="360"/>
      </w:pPr>
    </w:lvl>
    <w:lvl w:ilvl="2" w:tplc="ABF676FA">
      <w:start w:val="1"/>
      <w:numFmt w:val="lowerRoman"/>
      <w:lvlText w:val="%3."/>
      <w:lvlJc w:val="right"/>
      <w:pPr>
        <w:ind w:left="2160" w:hanging="180"/>
      </w:pPr>
    </w:lvl>
    <w:lvl w:ilvl="3" w:tplc="B6DEE52E">
      <w:start w:val="1"/>
      <w:numFmt w:val="decimal"/>
      <w:lvlText w:val="%4."/>
      <w:lvlJc w:val="left"/>
      <w:pPr>
        <w:ind w:left="2880" w:hanging="360"/>
      </w:pPr>
    </w:lvl>
    <w:lvl w:ilvl="4" w:tplc="9260EECA" w:tentative="1">
      <w:start w:val="1"/>
      <w:numFmt w:val="lowerLetter"/>
      <w:lvlText w:val="%5."/>
      <w:lvlJc w:val="left"/>
      <w:pPr>
        <w:ind w:left="3600" w:hanging="360"/>
      </w:pPr>
    </w:lvl>
    <w:lvl w:ilvl="5" w:tplc="4EEC0C8A" w:tentative="1">
      <w:start w:val="1"/>
      <w:numFmt w:val="lowerRoman"/>
      <w:lvlText w:val="%6."/>
      <w:lvlJc w:val="right"/>
      <w:pPr>
        <w:ind w:left="4320" w:hanging="180"/>
      </w:pPr>
    </w:lvl>
    <w:lvl w:ilvl="6" w:tplc="6AB660E0" w:tentative="1">
      <w:start w:val="1"/>
      <w:numFmt w:val="decimal"/>
      <w:lvlText w:val="%7."/>
      <w:lvlJc w:val="left"/>
      <w:pPr>
        <w:ind w:left="5040" w:hanging="360"/>
      </w:pPr>
    </w:lvl>
    <w:lvl w:ilvl="7" w:tplc="09D22F5C" w:tentative="1">
      <w:start w:val="1"/>
      <w:numFmt w:val="lowerLetter"/>
      <w:lvlText w:val="%8."/>
      <w:lvlJc w:val="left"/>
      <w:pPr>
        <w:ind w:left="5760" w:hanging="360"/>
      </w:pPr>
    </w:lvl>
    <w:lvl w:ilvl="8" w:tplc="2A4AA8E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6"/>
  </w:num>
  <w:num w:numId="3">
    <w:abstractNumId w:val="21"/>
  </w:num>
  <w:num w:numId="4">
    <w:abstractNumId w:val="18"/>
  </w:num>
  <w:num w:numId="5">
    <w:abstractNumId w:val="13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9"/>
  </w:num>
  <w:num w:numId="16">
    <w:abstractNumId w:val="25"/>
  </w:num>
  <w:num w:numId="17">
    <w:abstractNumId w:val="17"/>
  </w:num>
  <w:num w:numId="18">
    <w:abstractNumId w:val="12"/>
  </w:num>
  <w:num w:numId="19">
    <w:abstractNumId w:val="20"/>
  </w:num>
  <w:num w:numId="20">
    <w:abstractNumId w:val="22"/>
  </w:num>
  <w:num w:numId="21">
    <w:abstractNumId w:val="24"/>
  </w:num>
  <w:num w:numId="22">
    <w:abstractNumId w:val="15"/>
  </w:num>
  <w:num w:numId="23">
    <w:abstractNumId w:val="14"/>
  </w:num>
  <w:num w:numId="24">
    <w:abstractNumId w:val="23"/>
  </w:num>
  <w:num w:numId="25">
    <w:abstractNumId w:val="11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FE0"/>
    <w:rsid w:val="000C3DD7"/>
    <w:rsid w:val="003E5FE0"/>
    <w:rsid w:val="005E7FE2"/>
    <w:rsid w:val="006928C6"/>
    <w:rsid w:val="007173F8"/>
    <w:rsid w:val="00A20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169C3"/>
  <w15:docId w15:val="{FD675A57-A141-9D43-97BD-49CA6EF7F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3DA8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Pr>
      <w:rFonts w:eastAsiaTheme="minorEastAsia"/>
      <w:sz w:val="32"/>
    </w:rPr>
  </w:style>
  <w:style w:type="paragraph" w:styleId="Ttulo">
    <w:name w:val="Title"/>
    <w:basedOn w:val="Normal"/>
    <w:link w:val="TtuloC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aconnmeros">
    <w:name w:val="List Number"/>
    <w:basedOn w:val="Normal"/>
    <w:uiPriority w:val="13"/>
    <w:qFormat/>
    <w:pPr>
      <w:numPr>
        <w:numId w:val="16"/>
      </w:numPr>
    </w:p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paragraph" w:styleId="Listaconvietas">
    <w:name w:val="List Bullet"/>
    <w:basedOn w:val="Normal"/>
    <w:uiPriority w:val="12"/>
    <w:qFormat/>
    <w:pPr>
      <w:numPr>
        <w:numId w:val="15"/>
      </w:numPr>
    </w:p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or">
    <w:name w:val="Aut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000000" w:themeColor="text1"/>
    </w:rPr>
  </w:style>
  <w:style w:type="character" w:styleId="nfasis">
    <w:name w:val="Emphasis"/>
    <w:basedOn w:val="Fuentedeprrafopredeter"/>
    <w:uiPriority w:val="20"/>
    <w:semiHidden/>
    <w:unhideWhenUsed/>
    <w:qFormat/>
    <w:rPr>
      <w:b/>
      <w:i/>
      <w:iCs/>
    </w:rPr>
  </w:style>
  <w:style w:type="character" w:styleId="nfasisintenso">
    <w:name w:val="Intense Emphasis"/>
    <w:basedOn w:val="Fuentedeprrafopredeter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000000" w:themeColor="text1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Ttulodellibro">
    <w:name w:val="Book Title"/>
    <w:basedOn w:val="Fuentedeprrafopredeter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a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i/>
      <w:iCs/>
      <w:sz w:val="3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Encabezado">
    <w:name w:val="header"/>
    <w:basedOn w:val="Normal"/>
    <w:link w:val="EncabezadoCar"/>
    <w:uiPriority w:val="99"/>
    <w:qFormat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EncabezadoCar">
    <w:name w:val="Encabezado Car"/>
    <w:basedOn w:val="Fuentedeprrafopredeter"/>
    <w:link w:val="Encabezado"/>
    <w:uiPriority w:val="99"/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Prrafodelista">
    <w:name w:val="List Paragraph"/>
    <w:basedOn w:val="Normal"/>
    <w:uiPriority w:val="34"/>
    <w:unhideWhenUsed/>
    <w:qFormat/>
    <w:rsid w:val="003E5F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helenaalonso/Library/Containers/com.microsoft.Word/Data/Library/Application%20Support/Microsoft/Office/16.0/DTS/es-ES%7b378E7234-5442-814B-927C-B5C6E37D4B8A%7d/%7b687603CD-1832-DC47-9521-9569C4ADC69C%7dtf1000208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083510"/>
    <w:multiLevelType w:val="hybridMultilevel"/>
    <w:tmpl w:val="BE6E19F6"/>
    <w:lvl w:ilvl="0" w:tplc="F86A9DCE">
      <w:start w:val="1"/>
      <w:numFmt w:val="bullet"/>
      <w:pStyle w:val="Listaconvietas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7FBE2C6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F9C98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9AFF3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6257D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9A21B2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3A0C7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25DB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E0A78F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822"/>
    <w:rsid w:val="005D5822"/>
    <w:rsid w:val="00632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1309A5D9B486B4892B544AC32D62492">
    <w:name w:val="81309A5D9B486B4892B544AC32D62492"/>
  </w:style>
  <w:style w:type="paragraph" w:customStyle="1" w:styleId="29E5E40087E3B64A8BD7DCEEB4B6BED1">
    <w:name w:val="29E5E40087E3B64A8BD7DCEEB4B6BED1"/>
  </w:style>
  <w:style w:type="paragraph" w:customStyle="1" w:styleId="2E0D5EA659593B488A8514EEED1F5372">
    <w:name w:val="2E0D5EA659593B488A8514EEED1F5372"/>
  </w:style>
  <w:style w:type="paragraph" w:customStyle="1" w:styleId="AB0E18E20D8D2B4791C35027C94C610D">
    <w:name w:val="AB0E18E20D8D2B4791C35027C94C610D"/>
  </w:style>
  <w:style w:type="paragraph" w:customStyle="1" w:styleId="385C98C00406B649A73FDC38671C41F0">
    <w:name w:val="385C98C00406B649A73FDC38671C41F0"/>
  </w:style>
  <w:style w:type="paragraph" w:styleId="Listaconvietas">
    <w:name w:val="List Bullet"/>
    <w:basedOn w:val="Normal"/>
    <w:uiPriority w:val="12"/>
    <w:qFormat/>
    <w:pPr>
      <w:numPr>
        <w:numId w:val="1"/>
      </w:numPr>
      <w:spacing w:after="240" w:line="312" w:lineRule="auto"/>
    </w:pPr>
    <w:rPr>
      <w:rFonts w:eastAsiaTheme="minorHAnsi"/>
      <w:color w:val="000000" w:themeColor="text1"/>
      <w:lang w:eastAsia="ja-JP"/>
    </w:rPr>
  </w:style>
  <w:style w:type="paragraph" w:customStyle="1" w:styleId="F13A3DA562E9074EBF04CE33493964F2">
    <w:name w:val="F13A3DA562E9074EBF04CE33493964F2"/>
  </w:style>
  <w:style w:type="paragraph" w:customStyle="1" w:styleId="05E05E4DFFE75C4DBDADA7CFD9B438D4">
    <w:name w:val="05E05E4DFFE75C4DBDADA7CFD9B438D4"/>
  </w:style>
  <w:style w:type="paragraph" w:customStyle="1" w:styleId="A2A81EF94C67704EAA60F60E5EC85BC6">
    <w:name w:val="A2A81EF94C67704EAA60F60E5EC85BC6"/>
  </w:style>
  <w:style w:type="paragraph" w:customStyle="1" w:styleId="3ABE3DEDBD82BD4C9D8443471B3021A5">
    <w:name w:val="3ABE3DEDBD82BD4C9D8443471B3021A5"/>
  </w:style>
  <w:style w:type="paragraph" w:customStyle="1" w:styleId="BF869CFCCA33A04FB9C08AD9D40C67B1">
    <w:name w:val="BF869CFCCA33A04FB9C08AD9D40C67B1"/>
  </w:style>
  <w:style w:type="paragraph" w:customStyle="1" w:styleId="D4C29B22F732094CB57E9CE589ECF79F">
    <w:name w:val="D4C29B22F732094CB57E9CE589ECF79F"/>
  </w:style>
  <w:style w:type="paragraph" w:customStyle="1" w:styleId="5A8719DF10E1D64FB2E04236289D462A">
    <w:name w:val="5A8719DF10E1D64FB2E04236289D462A"/>
  </w:style>
  <w:style w:type="paragraph" w:customStyle="1" w:styleId="EA39D8CAC0C0FB43A9E0280E318A086B">
    <w:name w:val="EA39D8CAC0C0FB43A9E0280E318A086B"/>
  </w:style>
  <w:style w:type="paragraph" w:customStyle="1" w:styleId="F65681BB5C63C148B51833F8B16C5BA7">
    <w:name w:val="F65681BB5C63C148B51833F8B16C5BA7"/>
  </w:style>
  <w:style w:type="paragraph" w:customStyle="1" w:styleId="03FCEB915B19A745A5B090E23AD52261">
    <w:name w:val="03FCEB915B19A745A5B090E23AD52261"/>
  </w:style>
  <w:style w:type="paragraph" w:customStyle="1" w:styleId="343BA404E9C4BB409F3AE099F8BACEFB">
    <w:name w:val="343BA404E9C4BB409F3AE099F8BACEFB"/>
  </w:style>
  <w:style w:type="paragraph" w:customStyle="1" w:styleId="849C6C3D6E97A04290AB046A1EF4AD28">
    <w:name w:val="849C6C3D6E97A04290AB046A1EF4AD28"/>
  </w:style>
  <w:style w:type="paragraph" w:customStyle="1" w:styleId="87E690A2C7EFED4D86CB8FFAAEB15050">
    <w:name w:val="87E690A2C7EFED4D86CB8FFAAEB15050"/>
  </w:style>
  <w:style w:type="paragraph" w:customStyle="1" w:styleId="C12180A3B93CDF48B13D20BE72A0DEBB">
    <w:name w:val="C12180A3B93CDF48B13D20BE72A0DEBB"/>
    <w:rsid w:val="005D5822"/>
  </w:style>
  <w:style w:type="paragraph" w:customStyle="1" w:styleId="88C25B9956A91648B92A075C41A4EA65">
    <w:name w:val="88C25B9956A91648B92A075C41A4EA65"/>
    <w:rsid w:val="005D5822"/>
  </w:style>
  <w:style w:type="paragraph" w:customStyle="1" w:styleId="B7FFC1864EA4B74591280540272DC4FD">
    <w:name w:val="B7FFC1864EA4B74591280540272DC4FD"/>
    <w:rsid w:val="005D582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Trabajo de investigación.dotx</Template>
  <TotalTime>28</TotalTime>
  <Pages>4</Pages>
  <Words>270</Words>
  <Characters>1490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Helena Alonso García</dc:creator>
  <cp:lastModifiedBy>Helena Alonso García</cp:lastModifiedBy>
  <cp:revision>2</cp:revision>
  <dcterms:created xsi:type="dcterms:W3CDTF">2018-02-20T20:09:00Z</dcterms:created>
  <dcterms:modified xsi:type="dcterms:W3CDTF">2018-02-20T20:39:00Z</dcterms:modified>
</cp:coreProperties>
</file>